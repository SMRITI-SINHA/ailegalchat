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BD2" w:rsidRDefault="00732BD2"/>
    <w:p w:rsidR="007F0A5F" w:rsidRDefault="007F0A5F"/>
    <w:p w:rsidR="007F0A5F" w:rsidRDefault="007F0A5F" w:rsidP="007F0A5F">
      <w:pPr>
        <w:jc w:val="center"/>
        <w:rPr>
          <w:b/>
          <w:u w:val="single"/>
        </w:rPr>
      </w:pPr>
    </w:p>
    <w:p w:rsidR="007F0A5F" w:rsidRDefault="007F0A5F" w:rsidP="007F0A5F">
      <w:pPr>
        <w:jc w:val="center"/>
        <w:rPr>
          <w:b/>
          <w:u w:val="single"/>
        </w:rPr>
      </w:pPr>
    </w:p>
    <w:p w:rsidR="00DA433C" w:rsidRDefault="00DA433C" w:rsidP="007F0A5F">
      <w:pPr>
        <w:jc w:val="center"/>
        <w:rPr>
          <w:b/>
          <w:u w:val="single"/>
        </w:rPr>
      </w:pPr>
    </w:p>
    <w:p w:rsidR="00DA433C" w:rsidRDefault="00DA433C" w:rsidP="007F0A5F">
      <w:pPr>
        <w:jc w:val="center"/>
        <w:rPr>
          <w:b/>
          <w:u w:val="single"/>
        </w:rPr>
      </w:pPr>
    </w:p>
    <w:p w:rsidR="00DA433C" w:rsidRPr="007F0A5F" w:rsidRDefault="00DA433C" w:rsidP="007F0A5F">
      <w:pPr>
        <w:jc w:val="center"/>
        <w:rPr>
          <w:b/>
          <w:u w:val="single"/>
        </w:rPr>
      </w:pPr>
    </w:p>
    <w:p w:rsidR="007F0A5F" w:rsidRDefault="007F0A5F" w:rsidP="007F0A5F">
      <w:pPr>
        <w:pStyle w:val="NoSpacing"/>
        <w:jc w:val="center"/>
        <w:rPr>
          <w:b/>
          <w:u w:val="single"/>
        </w:rPr>
      </w:pPr>
      <w:r w:rsidRPr="007F0A5F">
        <w:rPr>
          <w:b/>
          <w:u w:val="single"/>
        </w:rPr>
        <w:t xml:space="preserve">Narration of Non-Returnable Demo Rice-Transplanter Machine from </w:t>
      </w:r>
    </w:p>
    <w:p w:rsidR="007F0A5F" w:rsidRDefault="007F0A5F" w:rsidP="007F0A5F">
      <w:pPr>
        <w:pStyle w:val="NoSpacing"/>
        <w:jc w:val="center"/>
        <w:rPr>
          <w:b/>
          <w:u w:val="single"/>
        </w:rPr>
      </w:pPr>
      <w:r w:rsidRPr="007F0A5F">
        <w:rPr>
          <w:b/>
          <w:u w:val="single"/>
        </w:rPr>
        <w:t>M/S. Ultimate Solar Agritech, Krishnagiri</w:t>
      </w:r>
    </w:p>
    <w:p w:rsidR="007F0A5F" w:rsidRDefault="007F0A5F" w:rsidP="007F0A5F">
      <w:pPr>
        <w:pStyle w:val="NoSpacing"/>
        <w:jc w:val="center"/>
        <w:rPr>
          <w:b/>
          <w:u w:val="single"/>
        </w:rPr>
      </w:pPr>
    </w:p>
    <w:p w:rsidR="007F0A5F" w:rsidRDefault="007F0A5F" w:rsidP="007F0A5F">
      <w:pPr>
        <w:pStyle w:val="NoSpacing"/>
      </w:pPr>
      <w:r>
        <w:t>Name &amp; Address of the Dealer:</w:t>
      </w:r>
      <w:r>
        <w:tab/>
        <w:t xml:space="preserve">M/S. Ultimate Solar Agritech, </w:t>
      </w:r>
    </w:p>
    <w:p w:rsidR="007F0A5F" w:rsidRDefault="007F0A5F" w:rsidP="007F0A5F">
      <w:pPr>
        <w:pStyle w:val="NoSpacing"/>
      </w:pPr>
      <w:r>
        <w:tab/>
      </w:r>
      <w:r>
        <w:tab/>
      </w:r>
      <w:r>
        <w:tab/>
      </w:r>
      <w:r>
        <w:tab/>
      </w:r>
      <w:r>
        <w:tab/>
        <w:t>H-308, First Phase, TNHB,</w:t>
      </w:r>
    </w:p>
    <w:p w:rsidR="007F0A5F" w:rsidRDefault="007F0A5F" w:rsidP="007F0A5F">
      <w:pPr>
        <w:pStyle w:val="NoSpacing"/>
      </w:pPr>
      <w:r>
        <w:tab/>
      </w:r>
      <w:r>
        <w:tab/>
      </w:r>
      <w:r>
        <w:tab/>
      </w:r>
      <w:r>
        <w:tab/>
      </w:r>
      <w:r>
        <w:tab/>
        <w:t>Near Women Police Station,</w:t>
      </w:r>
    </w:p>
    <w:p w:rsidR="007F0A5F" w:rsidRDefault="007F0A5F" w:rsidP="007F0A5F">
      <w:pPr>
        <w:pStyle w:val="NoSpacing"/>
      </w:pPr>
      <w:r>
        <w:tab/>
      </w:r>
      <w:r>
        <w:tab/>
      </w:r>
      <w:r>
        <w:tab/>
      </w:r>
      <w:r>
        <w:tab/>
      </w:r>
      <w:r>
        <w:tab/>
        <w:t xml:space="preserve">Krishnagiri-635 001. </w:t>
      </w:r>
    </w:p>
    <w:p w:rsidR="00DA433C" w:rsidRDefault="00DA433C" w:rsidP="007F0A5F">
      <w:pPr>
        <w:pStyle w:val="NoSpacing"/>
      </w:pPr>
    </w:p>
    <w:p w:rsidR="007F0A5F" w:rsidRDefault="00DA433C" w:rsidP="007F0A5F">
      <w:pPr>
        <w:pStyle w:val="NoSpacing"/>
      </w:pPr>
      <w:r>
        <w:t xml:space="preserve">Dealers for: </w:t>
      </w:r>
      <w:r>
        <w:tab/>
      </w:r>
      <w:r>
        <w:tab/>
      </w:r>
      <w:r>
        <w:tab/>
      </w:r>
      <w:r>
        <w:tab/>
        <w:t>Krishnagiri and Dharmapuri District.</w:t>
      </w:r>
    </w:p>
    <w:p w:rsidR="00DA433C" w:rsidRDefault="00DA433C" w:rsidP="007F0A5F">
      <w:pPr>
        <w:pStyle w:val="NoSpacing"/>
      </w:pPr>
      <w:r>
        <w:t>Krishnagiri Firm Name:</w:t>
      </w:r>
      <w:r>
        <w:tab/>
      </w:r>
      <w:r>
        <w:tab/>
        <w:t xml:space="preserve">SOLARFENZ GARUD. </w:t>
      </w:r>
    </w:p>
    <w:p w:rsidR="00DA433C" w:rsidRDefault="00DA433C" w:rsidP="007F0A5F">
      <w:pPr>
        <w:pStyle w:val="NoSpacing"/>
      </w:pPr>
      <w:r>
        <w:t>Dharmapuri Firm Name:</w:t>
      </w:r>
      <w:r>
        <w:tab/>
      </w:r>
      <w:r>
        <w:tab/>
        <w:t>ULTIMATE SOLAR AGRITECH</w:t>
      </w:r>
    </w:p>
    <w:p w:rsidR="007F0A5F" w:rsidRDefault="007F0A5F" w:rsidP="007F0A5F">
      <w:pPr>
        <w:pStyle w:val="NoSpacing"/>
      </w:pPr>
      <w:r>
        <w:t xml:space="preserve">Name of the Proprietor: </w:t>
      </w:r>
      <w:r>
        <w:tab/>
      </w:r>
      <w:r>
        <w:tab/>
      </w:r>
      <w:proofErr w:type="spellStart"/>
      <w:r>
        <w:t>Mr.V.B</w:t>
      </w:r>
      <w:r w:rsidR="00511616">
        <w:t>harat</w:t>
      </w:r>
      <w:proofErr w:type="spellEnd"/>
      <w:r w:rsidR="00F04C62">
        <w:t>.</w:t>
      </w:r>
      <w:r>
        <w:t xml:space="preserve"> </w:t>
      </w:r>
    </w:p>
    <w:p w:rsidR="007F0A5F" w:rsidRDefault="007F0A5F" w:rsidP="007F0A5F">
      <w:pPr>
        <w:pStyle w:val="NoSpacing"/>
      </w:pPr>
      <w:r>
        <w:t>Contact Numbers:</w:t>
      </w:r>
      <w:r>
        <w:tab/>
      </w:r>
      <w:r>
        <w:tab/>
      </w:r>
      <w:r>
        <w:tab/>
        <w:t>9976138178 &amp;  9655800600</w:t>
      </w:r>
    </w:p>
    <w:p w:rsidR="007F0A5F" w:rsidRPr="007F0A5F" w:rsidRDefault="007F0A5F" w:rsidP="007F0A5F">
      <w:pPr>
        <w:pStyle w:val="NoSpacing"/>
      </w:pPr>
      <w:r>
        <w:t>Email address:</w:t>
      </w:r>
      <w:r>
        <w:tab/>
      </w:r>
      <w:r>
        <w:tab/>
      </w:r>
      <w:r>
        <w:tab/>
      </w:r>
      <w:r>
        <w:tab/>
      </w:r>
      <w:hyperlink r:id="rId4" w:history="1">
        <w:r w:rsidRPr="00A7587E">
          <w:rPr>
            <w:rStyle w:val="Hyperlink"/>
          </w:rPr>
          <w:t>ultimateagritech88@gmail.com</w:t>
        </w:r>
      </w:hyperlink>
      <w:r w:rsidR="003509CA">
        <w:t xml:space="preserve"> &amp; </w:t>
      </w:r>
      <w:hyperlink r:id="rId5" w:history="1">
        <w:r w:rsidR="003509CA">
          <w:rPr>
            <w:rStyle w:val="Hyperlink"/>
          </w:rPr>
          <w:t>vbarath88@gmail.com</w:t>
        </w:r>
      </w:hyperlink>
      <w:r w:rsidR="00511616" w:rsidRPr="00A7587E">
        <w:tab/>
      </w:r>
    </w:p>
    <w:p w:rsidR="00562B9A" w:rsidRDefault="00562B9A" w:rsidP="007F0A5F">
      <w:pPr>
        <w:pStyle w:val="NoSpacing"/>
      </w:pPr>
      <w:r>
        <w:t>Company Person in-charge</w:t>
      </w:r>
    </w:p>
    <w:p w:rsidR="007F0A5F" w:rsidRDefault="00562B9A" w:rsidP="007F0A5F">
      <w:pPr>
        <w:pStyle w:val="NoSpacing"/>
      </w:pPr>
      <w:r>
        <w:t xml:space="preserve"> for this dealer:</w:t>
      </w:r>
      <w:r>
        <w:tab/>
      </w:r>
      <w:r>
        <w:tab/>
      </w:r>
      <w:r>
        <w:tab/>
        <w:t xml:space="preserve">Mr. Suresh Kumar, R.M-South. Mobile: 8220047216 </w:t>
      </w:r>
    </w:p>
    <w:p w:rsidR="00562B9A" w:rsidRDefault="007F5CEE" w:rsidP="007F0A5F">
      <w:pPr>
        <w:pStyle w:val="NoSpacing"/>
      </w:pPr>
      <w:r>
        <w:t>Cost of the Machine (MRP): Rs.2,35,000/-</w:t>
      </w:r>
    </w:p>
    <w:p w:rsidR="007F5CEE" w:rsidRDefault="007F5CEE" w:rsidP="007F0A5F">
      <w:pPr>
        <w:pStyle w:val="NoSpacing"/>
      </w:pPr>
      <w:r>
        <w:t>Dealer Price in 2015: Rs.1,70,000/-</w:t>
      </w:r>
    </w:p>
    <w:p w:rsidR="007F5CEE" w:rsidRDefault="007F5CEE" w:rsidP="007F0A5F">
      <w:pPr>
        <w:pStyle w:val="NoSpacing"/>
      </w:pPr>
      <w:r>
        <w:t>Dealer Price 2016: Rs.1,98,000/-</w:t>
      </w:r>
    </w:p>
    <w:p w:rsidR="007F5CEE" w:rsidRDefault="001E4311" w:rsidP="007F0A5F">
      <w:pPr>
        <w:pStyle w:val="NoSpacing"/>
      </w:pPr>
      <w:r>
        <w:t>Govt. Subsidy for this Machine: Rs.75,000/- for General farmers &amp; for SC/ST Rs.94,000/-</w:t>
      </w:r>
    </w:p>
    <w:p w:rsidR="001E4311" w:rsidRDefault="001E4311" w:rsidP="007F0A5F">
      <w:pPr>
        <w:pStyle w:val="NoSpacing"/>
      </w:pPr>
    </w:p>
    <w:p w:rsidR="00562B9A" w:rsidRPr="001A658C" w:rsidRDefault="00DA433C" w:rsidP="007F0A5F">
      <w:pPr>
        <w:pStyle w:val="NoSpacing"/>
        <w:rPr>
          <w:u w:val="single"/>
        </w:rPr>
      </w:pPr>
      <w:r w:rsidRPr="001A658C">
        <w:rPr>
          <w:u w:val="single"/>
        </w:rPr>
        <w:t>Background:</w:t>
      </w:r>
    </w:p>
    <w:p w:rsidR="00DA433C" w:rsidRDefault="00DA433C" w:rsidP="007F0A5F">
      <w:pPr>
        <w:pStyle w:val="NoSpacing"/>
      </w:pPr>
    </w:p>
    <w:p w:rsidR="00DA433C" w:rsidRDefault="00DA433C" w:rsidP="001A658C">
      <w:pPr>
        <w:pStyle w:val="NoSpacing"/>
        <w:jc w:val="both"/>
      </w:pPr>
      <w:r>
        <w:t xml:space="preserve">Initially </w:t>
      </w:r>
      <w:proofErr w:type="spellStart"/>
      <w:r>
        <w:t>Solarfenz</w:t>
      </w:r>
      <w:proofErr w:type="spellEnd"/>
      <w:r>
        <w:t xml:space="preserve"> Guard is the dealer for Dharmapuri from 2014. After seeing potential for our products in nearby Dharmapuri District, he also requested for dealersh</w:t>
      </w:r>
      <w:r w:rsidR="005D07DB">
        <w:t>ip</w:t>
      </w:r>
      <w:r>
        <w:t xml:space="preserve"> and started Ultimate </w:t>
      </w:r>
      <w:proofErr w:type="spellStart"/>
      <w:r w:rsidR="005D07DB">
        <w:t>Solor</w:t>
      </w:r>
      <w:proofErr w:type="spellEnd"/>
      <w:r w:rsidR="005D07DB">
        <w:t xml:space="preserve"> </w:t>
      </w:r>
      <w:proofErr w:type="spellStart"/>
      <w:r w:rsidR="005D07DB">
        <w:t>Agritech</w:t>
      </w:r>
      <w:proofErr w:type="spellEnd"/>
      <w:r w:rsidR="005D07DB">
        <w:t xml:space="preserve"> in 2015 and got our dealership for Dharmapuri. Once</w:t>
      </w:r>
      <w:r w:rsidR="0082232A">
        <w:t xml:space="preserve"> the business was getting slow down and</w:t>
      </w:r>
      <w:r w:rsidR="005D07DB">
        <w:t xml:space="preserve"> when we came to knew that</w:t>
      </w:r>
      <w:r w:rsidR="001A658C">
        <w:t xml:space="preserve"> he had taken dealership for a competitor brand, we </w:t>
      </w:r>
      <w:r w:rsidR="0082232A">
        <w:t xml:space="preserve">had </w:t>
      </w:r>
      <w:r w:rsidR="001A658C">
        <w:t xml:space="preserve">warned him and appoint a New Dealer at </w:t>
      </w:r>
      <w:proofErr w:type="spellStart"/>
      <w:r w:rsidR="001A658C">
        <w:t>Dharmapuri</w:t>
      </w:r>
      <w:proofErr w:type="spellEnd"/>
      <w:r w:rsidR="001A658C">
        <w:t xml:space="preserve"> (Om </w:t>
      </w:r>
      <w:proofErr w:type="spellStart"/>
      <w:r w:rsidR="001A658C">
        <w:t>Sub</w:t>
      </w:r>
      <w:r w:rsidR="00BC7073">
        <w:t>h</w:t>
      </w:r>
      <w:r w:rsidR="001A658C">
        <w:t>a</w:t>
      </w:r>
      <w:proofErr w:type="spellEnd"/>
      <w:r w:rsidR="001A658C">
        <w:t xml:space="preserve"> Agencies).</w:t>
      </w:r>
      <w:r w:rsidR="0082232A">
        <w:t xml:space="preserve"> On knowing the new dealer appointment, Mr. Bharat started hesitating in surrendering the demo equipment to the company. </w:t>
      </w:r>
    </w:p>
    <w:p w:rsidR="001A658C" w:rsidRDefault="001A658C" w:rsidP="007F0A5F">
      <w:pPr>
        <w:pStyle w:val="NoSpacing"/>
      </w:pPr>
    </w:p>
    <w:p w:rsidR="007F0A5F" w:rsidRPr="00D47EC7" w:rsidRDefault="00511616" w:rsidP="007F0A5F">
      <w:pPr>
        <w:pStyle w:val="NoSpacing"/>
        <w:rPr>
          <w:u w:val="single"/>
        </w:rPr>
      </w:pPr>
      <w:r w:rsidRPr="00D47EC7">
        <w:rPr>
          <w:u w:val="single"/>
        </w:rPr>
        <w:t>Reason for giving the demo Unit:</w:t>
      </w:r>
    </w:p>
    <w:p w:rsidR="001245B4" w:rsidRDefault="001245B4" w:rsidP="007F0A5F">
      <w:pPr>
        <w:pStyle w:val="NoSpacing"/>
      </w:pPr>
    </w:p>
    <w:p w:rsidR="00D47EC7" w:rsidRDefault="00511616" w:rsidP="00562B9A">
      <w:pPr>
        <w:pStyle w:val="NoSpacing"/>
        <w:jc w:val="both"/>
      </w:pPr>
      <w:r>
        <w:t>The a</w:t>
      </w:r>
      <w:r w:rsidR="001245B4">
        <w:t xml:space="preserve">bove dealer had requested </w:t>
      </w:r>
      <w:r w:rsidR="00911A2C">
        <w:t>the Company by oral earlier and sent their truck (request by mail) on 10.03.15</w:t>
      </w:r>
      <w:r w:rsidR="001245B4">
        <w:t xml:space="preserve"> to provide a Rice Transplanter for Display purpose at “MANGANI FAIR’</w:t>
      </w:r>
      <w:r w:rsidR="00D47EC7">
        <w:t xml:space="preserve">, conducted by Department of Agriculture at Krishnagiri, in March-2015 and promised to return by end of the Show </w:t>
      </w:r>
      <w:r w:rsidR="00911A2C">
        <w:t xml:space="preserve">after 2 months. </w:t>
      </w:r>
    </w:p>
    <w:p w:rsidR="0082232A" w:rsidRDefault="0082232A" w:rsidP="00562B9A">
      <w:pPr>
        <w:pStyle w:val="NoSpacing"/>
        <w:jc w:val="both"/>
      </w:pPr>
    </w:p>
    <w:p w:rsidR="0082232A" w:rsidRDefault="0082232A" w:rsidP="00562B9A">
      <w:pPr>
        <w:pStyle w:val="NoSpacing"/>
        <w:jc w:val="both"/>
      </w:pPr>
    </w:p>
    <w:p w:rsidR="0082232A" w:rsidRDefault="0082232A" w:rsidP="00562B9A">
      <w:pPr>
        <w:pStyle w:val="NoSpacing"/>
        <w:jc w:val="both"/>
      </w:pPr>
    </w:p>
    <w:p w:rsidR="0082232A" w:rsidRDefault="0082232A" w:rsidP="00562B9A">
      <w:pPr>
        <w:pStyle w:val="NoSpacing"/>
        <w:jc w:val="both"/>
      </w:pPr>
    </w:p>
    <w:p w:rsidR="00A74032" w:rsidRDefault="00A74032" w:rsidP="00562B9A">
      <w:pPr>
        <w:pStyle w:val="NoSpacing"/>
        <w:jc w:val="both"/>
      </w:pPr>
    </w:p>
    <w:p w:rsidR="007F0A5F" w:rsidRDefault="001245B4" w:rsidP="00562B9A">
      <w:pPr>
        <w:pStyle w:val="NoSpacing"/>
        <w:jc w:val="both"/>
      </w:pPr>
      <w:r>
        <w:t>The dispatch details are given below from the stores record:</w:t>
      </w:r>
      <w:r w:rsidR="00163D74">
        <w:t xml:space="preserve"> (copy available)</w:t>
      </w:r>
    </w:p>
    <w:tbl>
      <w:tblPr>
        <w:tblpPr w:leftFromText="180" w:rightFromText="180" w:vertAnchor="text" w:horzAnchor="margin" w:tblpY="80"/>
        <w:tblW w:w="957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58"/>
        <w:gridCol w:w="2970"/>
        <w:gridCol w:w="1773"/>
        <w:gridCol w:w="601"/>
        <w:gridCol w:w="1766"/>
        <w:gridCol w:w="1008"/>
      </w:tblGrid>
      <w:tr w:rsidR="00511616" w:rsidRPr="00B41008" w:rsidTr="00B41008">
        <w:trPr>
          <w:trHeight w:val="340"/>
        </w:trPr>
        <w:tc>
          <w:tcPr>
            <w:tcW w:w="9576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1616" w:rsidRPr="00B41008" w:rsidRDefault="00511616" w:rsidP="00511616">
            <w:pPr>
              <w:jc w:val="center"/>
              <w:rPr>
                <w:rFonts w:ascii="Times New Roman" w:hAnsi="Times New Roman"/>
                <w:color w:val="000000"/>
              </w:rPr>
            </w:pPr>
            <w:r w:rsidRPr="00B41008">
              <w:rPr>
                <w:rFonts w:ascii="Times New Roman" w:hAnsi="Times New Roman"/>
                <w:color w:val="000000"/>
              </w:rPr>
              <w:t>DISPATCH DETAILS</w:t>
            </w:r>
          </w:p>
        </w:tc>
      </w:tr>
      <w:tr w:rsidR="00511616" w:rsidRPr="00B41008" w:rsidTr="00064464">
        <w:trPr>
          <w:trHeight w:val="510"/>
        </w:trPr>
        <w:tc>
          <w:tcPr>
            <w:tcW w:w="14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1616" w:rsidRPr="00B41008" w:rsidRDefault="00511616" w:rsidP="00511616">
            <w:pPr>
              <w:jc w:val="center"/>
              <w:rPr>
                <w:rFonts w:ascii="Times New Roman" w:hAnsi="Times New Roman"/>
                <w:color w:val="000000"/>
              </w:rPr>
            </w:pPr>
            <w:r w:rsidRPr="00B41008">
              <w:rPr>
                <w:rFonts w:ascii="Times New Roman" w:hAnsi="Times New Roman"/>
                <w:color w:val="000000"/>
              </w:rPr>
              <w:t xml:space="preserve">Dispatched Date &amp; D.C Number </w:t>
            </w:r>
          </w:p>
        </w:tc>
        <w:tc>
          <w:tcPr>
            <w:tcW w:w="29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1616" w:rsidRPr="00B41008" w:rsidRDefault="00511616" w:rsidP="00511616">
            <w:pPr>
              <w:jc w:val="center"/>
              <w:rPr>
                <w:rFonts w:ascii="Times New Roman" w:hAnsi="Times New Roman"/>
                <w:color w:val="000000"/>
              </w:rPr>
            </w:pPr>
            <w:r w:rsidRPr="00B41008">
              <w:rPr>
                <w:rFonts w:ascii="Times New Roman" w:hAnsi="Times New Roman"/>
                <w:color w:val="000000"/>
              </w:rPr>
              <w:t xml:space="preserve">Dispatch Thru </w:t>
            </w:r>
          </w:p>
        </w:tc>
        <w:tc>
          <w:tcPr>
            <w:tcW w:w="17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1616" w:rsidRPr="00B41008" w:rsidRDefault="00511616" w:rsidP="00511616">
            <w:pPr>
              <w:jc w:val="center"/>
              <w:rPr>
                <w:rFonts w:ascii="Times New Roman" w:hAnsi="Times New Roman"/>
                <w:color w:val="000000"/>
              </w:rPr>
            </w:pPr>
            <w:r w:rsidRPr="00B41008">
              <w:rPr>
                <w:rFonts w:ascii="Times New Roman" w:hAnsi="Times New Roman"/>
                <w:color w:val="000000"/>
              </w:rPr>
              <w:t>Product Description</w:t>
            </w:r>
          </w:p>
        </w:tc>
        <w:tc>
          <w:tcPr>
            <w:tcW w:w="6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1616" w:rsidRPr="00B41008" w:rsidRDefault="00511616" w:rsidP="00511616">
            <w:pPr>
              <w:jc w:val="center"/>
              <w:rPr>
                <w:rFonts w:ascii="Times New Roman" w:hAnsi="Times New Roman"/>
                <w:color w:val="000000"/>
              </w:rPr>
            </w:pPr>
            <w:r w:rsidRPr="00B41008">
              <w:rPr>
                <w:rFonts w:ascii="Times New Roman" w:hAnsi="Times New Roman"/>
                <w:color w:val="000000"/>
              </w:rPr>
              <w:t>Qty</w:t>
            </w:r>
          </w:p>
        </w:tc>
        <w:tc>
          <w:tcPr>
            <w:tcW w:w="176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1616" w:rsidRPr="00B41008" w:rsidRDefault="00511616" w:rsidP="00511616">
            <w:pPr>
              <w:jc w:val="center"/>
              <w:rPr>
                <w:rFonts w:ascii="Times New Roman" w:hAnsi="Times New Roman"/>
                <w:color w:val="000000"/>
              </w:rPr>
            </w:pPr>
            <w:r w:rsidRPr="00B41008">
              <w:rPr>
                <w:rFonts w:ascii="Times New Roman" w:hAnsi="Times New Roman"/>
                <w:color w:val="000000"/>
              </w:rPr>
              <w:t>Reason</w:t>
            </w:r>
          </w:p>
        </w:tc>
        <w:tc>
          <w:tcPr>
            <w:tcW w:w="1008" w:type="dxa"/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1616" w:rsidRPr="00B41008" w:rsidRDefault="00511616" w:rsidP="00511616">
            <w:pPr>
              <w:jc w:val="center"/>
              <w:rPr>
                <w:rFonts w:ascii="Times New Roman" w:hAnsi="Times New Roman"/>
                <w:color w:val="000000"/>
              </w:rPr>
            </w:pPr>
            <w:r w:rsidRPr="00B41008">
              <w:rPr>
                <w:rFonts w:ascii="Times New Roman" w:hAnsi="Times New Roman"/>
                <w:color w:val="000000"/>
              </w:rPr>
              <w:t>Status</w:t>
            </w:r>
          </w:p>
        </w:tc>
      </w:tr>
      <w:tr w:rsidR="00511616" w:rsidRPr="00B41008" w:rsidTr="00064464">
        <w:trPr>
          <w:trHeight w:val="510"/>
        </w:trPr>
        <w:tc>
          <w:tcPr>
            <w:tcW w:w="14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1616" w:rsidRPr="00B41008" w:rsidRDefault="00511616" w:rsidP="00562B9A">
            <w:pPr>
              <w:jc w:val="both"/>
              <w:rPr>
                <w:rFonts w:ascii="Times New Roman" w:hAnsi="Times New Roman"/>
                <w:b/>
                <w:color w:val="FF0000"/>
              </w:rPr>
            </w:pPr>
            <w:r w:rsidRPr="00B41008">
              <w:rPr>
                <w:rFonts w:ascii="Times New Roman" w:hAnsi="Times New Roman"/>
                <w:b/>
                <w:color w:val="FF0000"/>
              </w:rPr>
              <w:t>10.03.</w:t>
            </w:r>
            <w:r w:rsidR="001245B4" w:rsidRPr="00B41008">
              <w:rPr>
                <w:rFonts w:ascii="Times New Roman" w:hAnsi="Times New Roman"/>
                <w:b/>
                <w:color w:val="FF0000"/>
              </w:rPr>
              <w:t>20</w:t>
            </w:r>
            <w:r w:rsidRPr="00B41008">
              <w:rPr>
                <w:rFonts w:ascii="Times New Roman" w:hAnsi="Times New Roman"/>
                <w:b/>
                <w:color w:val="FF0000"/>
              </w:rPr>
              <w:t>15</w:t>
            </w:r>
          </w:p>
          <w:p w:rsidR="00064464" w:rsidRDefault="00064464" w:rsidP="00562B9A">
            <w:pPr>
              <w:jc w:val="both"/>
              <w:rPr>
                <w:rFonts w:ascii="Times New Roman" w:hAnsi="Times New Roman"/>
                <w:b/>
                <w:color w:val="FF0000"/>
              </w:rPr>
            </w:pPr>
            <w:r>
              <w:rPr>
                <w:rFonts w:ascii="Times New Roman" w:hAnsi="Times New Roman"/>
                <w:b/>
                <w:color w:val="FF0000"/>
              </w:rPr>
              <w:t xml:space="preserve">Returnable </w:t>
            </w:r>
          </w:p>
          <w:p w:rsidR="00511616" w:rsidRPr="00B41008" w:rsidRDefault="00064464" w:rsidP="00562B9A">
            <w:pPr>
              <w:jc w:val="both"/>
              <w:rPr>
                <w:rFonts w:ascii="Times New Roman" w:hAnsi="Times New Roman"/>
                <w:b/>
                <w:color w:val="FF0000"/>
              </w:rPr>
            </w:pPr>
            <w:r>
              <w:rPr>
                <w:rFonts w:ascii="Times New Roman" w:hAnsi="Times New Roman"/>
                <w:b/>
                <w:color w:val="FF0000"/>
              </w:rPr>
              <w:t>Delivery Note</w:t>
            </w:r>
            <w:r w:rsidR="00511616" w:rsidRPr="00B41008">
              <w:rPr>
                <w:rFonts w:ascii="Times New Roman" w:hAnsi="Times New Roman"/>
                <w:b/>
                <w:color w:val="FF0000"/>
              </w:rPr>
              <w:t xml:space="preserve"> No:232</w:t>
            </w:r>
          </w:p>
        </w:tc>
        <w:tc>
          <w:tcPr>
            <w:tcW w:w="29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1616" w:rsidRPr="00B41008" w:rsidRDefault="00511616" w:rsidP="00562B9A">
            <w:pPr>
              <w:jc w:val="both"/>
              <w:rPr>
                <w:rFonts w:ascii="Times New Roman" w:hAnsi="Times New Roman"/>
                <w:color w:val="000000"/>
              </w:rPr>
            </w:pPr>
            <w:r w:rsidRPr="00B41008">
              <w:rPr>
                <w:rFonts w:ascii="Times New Roman" w:hAnsi="Times New Roman"/>
                <w:color w:val="000000"/>
              </w:rPr>
              <w:t>Truck arranged by Ultimate Solar Agritech</w:t>
            </w:r>
            <w:r w:rsidR="001245B4" w:rsidRPr="00B41008">
              <w:rPr>
                <w:rFonts w:ascii="Times New Roman" w:hAnsi="Times New Roman"/>
                <w:color w:val="000000"/>
              </w:rPr>
              <w:t xml:space="preserve">, with their </w:t>
            </w:r>
            <w:r w:rsidR="00B41008">
              <w:rPr>
                <w:rFonts w:ascii="Times New Roman" w:hAnsi="Times New Roman"/>
                <w:color w:val="000000"/>
              </w:rPr>
              <w:t>known regular Driver named</w:t>
            </w:r>
            <w:r w:rsidR="00562B9A">
              <w:rPr>
                <w:rFonts w:ascii="Times New Roman" w:hAnsi="Times New Roman"/>
                <w:color w:val="000000"/>
              </w:rPr>
              <w:t xml:space="preserve"> Mr. </w:t>
            </w:r>
            <w:proofErr w:type="spellStart"/>
            <w:r w:rsidR="00562B9A">
              <w:rPr>
                <w:rFonts w:ascii="Times New Roman" w:hAnsi="Times New Roman"/>
                <w:color w:val="000000"/>
              </w:rPr>
              <w:t>Sakthivel</w:t>
            </w:r>
            <w:proofErr w:type="spellEnd"/>
            <w:r w:rsidR="00562B9A">
              <w:rPr>
                <w:rFonts w:ascii="Times New Roman" w:hAnsi="Times New Roman"/>
                <w:color w:val="000000"/>
              </w:rPr>
              <w:t xml:space="preserve"> and his mobile No: </w:t>
            </w:r>
            <w:r w:rsidR="00064464">
              <w:rPr>
                <w:rFonts w:ascii="Times New Roman" w:hAnsi="Times New Roman"/>
                <w:color w:val="000000"/>
              </w:rPr>
              <w:t xml:space="preserve">9543776388 and his Truck </w:t>
            </w:r>
            <w:proofErr w:type="spellStart"/>
            <w:r w:rsidR="00064464">
              <w:rPr>
                <w:rFonts w:ascii="Times New Roman" w:hAnsi="Times New Roman"/>
                <w:color w:val="000000"/>
              </w:rPr>
              <w:t>Reg.No</w:t>
            </w:r>
            <w:proofErr w:type="spellEnd"/>
            <w:r w:rsidR="00064464">
              <w:rPr>
                <w:rFonts w:ascii="Times New Roman" w:hAnsi="Times New Roman"/>
                <w:color w:val="000000"/>
              </w:rPr>
              <w:t>: TN23BJ7758</w:t>
            </w:r>
          </w:p>
        </w:tc>
        <w:tc>
          <w:tcPr>
            <w:tcW w:w="17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1616" w:rsidRPr="00B41008" w:rsidRDefault="00511616" w:rsidP="00562B9A">
            <w:pPr>
              <w:jc w:val="both"/>
              <w:rPr>
                <w:rFonts w:ascii="Times New Roman" w:hAnsi="Times New Roman"/>
                <w:color w:val="000000"/>
              </w:rPr>
            </w:pPr>
            <w:r w:rsidRPr="00B41008">
              <w:rPr>
                <w:rFonts w:ascii="Times New Roman" w:hAnsi="Times New Roman"/>
                <w:color w:val="000000"/>
              </w:rPr>
              <w:t>4 Rows, Walk behind Rice Transplanter</w:t>
            </w:r>
          </w:p>
        </w:tc>
        <w:tc>
          <w:tcPr>
            <w:tcW w:w="6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1616" w:rsidRPr="00B41008" w:rsidRDefault="00511616" w:rsidP="00562B9A">
            <w:pPr>
              <w:jc w:val="both"/>
              <w:rPr>
                <w:rFonts w:ascii="Times New Roman" w:hAnsi="Times New Roman"/>
                <w:color w:val="000000"/>
              </w:rPr>
            </w:pPr>
            <w:r w:rsidRPr="00B41008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176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1616" w:rsidRPr="00B41008" w:rsidRDefault="00511616" w:rsidP="00562B9A">
            <w:pPr>
              <w:jc w:val="both"/>
              <w:rPr>
                <w:rFonts w:ascii="Times New Roman" w:hAnsi="Times New Roman"/>
                <w:color w:val="000000"/>
              </w:rPr>
            </w:pPr>
            <w:r w:rsidRPr="00B41008">
              <w:rPr>
                <w:rFonts w:ascii="Times New Roman" w:hAnsi="Times New Roman"/>
                <w:color w:val="000000"/>
              </w:rPr>
              <w:t>Demo Purpose Only</w:t>
            </w:r>
            <w:r w:rsidR="00B41008">
              <w:rPr>
                <w:rFonts w:ascii="Times New Roman" w:hAnsi="Times New Roman"/>
                <w:color w:val="000000"/>
              </w:rPr>
              <w:t xml:space="preserve"> and not for sales, which is mentioned in the D.C</w:t>
            </w:r>
          </w:p>
        </w:tc>
        <w:tc>
          <w:tcPr>
            <w:tcW w:w="1008" w:type="dxa"/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1616" w:rsidRPr="00B41008" w:rsidRDefault="00511616" w:rsidP="00562B9A">
            <w:pPr>
              <w:jc w:val="both"/>
              <w:rPr>
                <w:rFonts w:ascii="Times New Roman" w:hAnsi="Times New Roman"/>
                <w:color w:val="000000"/>
                <w:highlight w:val="yellow"/>
              </w:rPr>
            </w:pPr>
            <w:r w:rsidRPr="00B41008">
              <w:rPr>
                <w:rFonts w:ascii="Times New Roman" w:hAnsi="Times New Roman"/>
                <w:color w:val="000000"/>
                <w:highlight w:val="yellow"/>
              </w:rPr>
              <w:t>Material Not returned</w:t>
            </w:r>
          </w:p>
        </w:tc>
      </w:tr>
    </w:tbl>
    <w:p w:rsidR="007F0A5F" w:rsidRPr="00B41008" w:rsidRDefault="007F0A5F" w:rsidP="00562B9A">
      <w:pPr>
        <w:pStyle w:val="NoSpacing"/>
        <w:jc w:val="both"/>
      </w:pPr>
    </w:p>
    <w:p w:rsidR="00D47EC7" w:rsidRDefault="001245B4" w:rsidP="00562B9A">
      <w:pPr>
        <w:pStyle w:val="NoSpacing"/>
        <w:jc w:val="both"/>
      </w:pPr>
      <w:r>
        <w:t xml:space="preserve">This Fair is for two months and after two months, </w:t>
      </w:r>
      <w:r w:rsidR="00562B9A">
        <w:t xml:space="preserve">Mr. Suresh Kumar had asked </w:t>
      </w:r>
      <w:r w:rsidR="00064464">
        <w:t xml:space="preserve">(over phone) </w:t>
      </w:r>
      <w:r w:rsidR="00562B9A">
        <w:t xml:space="preserve">to return the Machine and the dealer had asked for </w:t>
      </w:r>
      <w:r w:rsidR="00F04C62">
        <w:t>6</w:t>
      </w:r>
      <w:r w:rsidR="00064464">
        <w:t xml:space="preserve"> months extension to show field demo of the products to the inte</w:t>
      </w:r>
      <w:r w:rsidR="00F04C62">
        <w:t>rested Farmers in his District in the seasonal time of September &amp; October</w:t>
      </w:r>
      <w:r w:rsidR="00163D74">
        <w:t xml:space="preserve">, which can bring some business. </w:t>
      </w:r>
      <w:r w:rsidR="00F04C62">
        <w:t xml:space="preserve"> When again Suresh </w:t>
      </w:r>
      <w:r w:rsidR="00163D74">
        <w:t>put pressure (by phone)</w:t>
      </w:r>
      <w:r w:rsidR="00F04C62">
        <w:t xml:space="preserve"> for the return of the Equipment</w:t>
      </w:r>
      <w:r w:rsidR="00163D74">
        <w:t xml:space="preserve"> many times, the dealer dragged this for 3</w:t>
      </w:r>
      <w:r w:rsidR="00F04C62">
        <w:t xml:space="preserve"> more months. </w:t>
      </w:r>
    </w:p>
    <w:p w:rsidR="0082232A" w:rsidRDefault="0082232A" w:rsidP="00562B9A">
      <w:pPr>
        <w:pStyle w:val="NoSpacing"/>
        <w:jc w:val="both"/>
      </w:pPr>
    </w:p>
    <w:p w:rsidR="00163D74" w:rsidRDefault="00163D74" w:rsidP="00562B9A">
      <w:pPr>
        <w:pStyle w:val="NoSpacing"/>
        <w:jc w:val="both"/>
      </w:pPr>
      <w:r>
        <w:t>On our pressure, finally</w:t>
      </w:r>
      <w:r w:rsidR="00D47EC7">
        <w:t>,</w:t>
      </w:r>
      <w:r>
        <w:t xml:space="preserve">  the Dealer’s Office Staff Ms. </w:t>
      </w:r>
      <w:proofErr w:type="spellStart"/>
      <w:r>
        <w:t>Abisha</w:t>
      </w:r>
      <w:proofErr w:type="spellEnd"/>
      <w:r w:rsidR="00B6026C">
        <w:t xml:space="preserve"> (Official Mobile No; 8754488288) </w:t>
      </w:r>
      <w:r>
        <w:t>had replied by mail</w:t>
      </w:r>
      <w:r w:rsidR="00B6026C">
        <w:t>, asking for some more time.</w:t>
      </w:r>
      <w:r>
        <w:t xml:space="preserve"> She also attached the Photo of the equipment in  the mail, to make us believe that it is still in their office. </w:t>
      </w:r>
    </w:p>
    <w:p w:rsidR="00163D74" w:rsidRDefault="00163D74" w:rsidP="00562B9A">
      <w:pPr>
        <w:pStyle w:val="NoSpacing"/>
        <w:jc w:val="both"/>
      </w:pPr>
    </w:p>
    <w:p w:rsidR="00163D74" w:rsidRDefault="00163D74" w:rsidP="00562B9A">
      <w:pPr>
        <w:pStyle w:val="NoSpacing"/>
        <w:jc w:val="both"/>
      </w:pPr>
      <w:r>
        <w:t>As per their promise, the d</w:t>
      </w:r>
      <w:r w:rsidR="0054146B">
        <w:t>ealer had not returned the equipment within March</w:t>
      </w:r>
      <w:r>
        <w:t>.</w:t>
      </w:r>
      <w:r w:rsidR="00200CF1">
        <w:t xml:space="preserve"> Mean while,</w:t>
      </w:r>
      <w:r w:rsidR="00B6026C">
        <w:t xml:space="preserve"> the dealer billing with us ge</w:t>
      </w:r>
      <w:r w:rsidR="00200CF1">
        <w:t>t</w:t>
      </w:r>
      <w:r w:rsidR="00B6026C">
        <w:t>ting</w:t>
      </w:r>
      <w:r w:rsidR="00200CF1">
        <w:t xml:space="preserve"> slow down </w:t>
      </w:r>
      <w:r w:rsidR="00B6026C">
        <w:t xml:space="preserve">(at the peak season of Yearend) </w:t>
      </w:r>
      <w:r w:rsidR="00200CF1">
        <w:t xml:space="preserve">and we came to know that they had taken dealership for Competitor’s products and started promoting them. So, we sent a mail to the Dealer, that if they </w:t>
      </w:r>
      <w:r w:rsidR="00B6026C">
        <w:t>are not</w:t>
      </w:r>
      <w:r w:rsidR="00200CF1">
        <w:t xml:space="preserve"> doing </w:t>
      </w:r>
      <w:r w:rsidR="00B6026C">
        <w:t xml:space="preserve">regular </w:t>
      </w:r>
      <w:r w:rsidR="00200CF1">
        <w:t xml:space="preserve">business with us, we will cancel their dealership and appoint new one in </w:t>
      </w:r>
      <w:r w:rsidR="0082232A">
        <w:t xml:space="preserve">Dharmapuri </w:t>
      </w:r>
      <w:r w:rsidR="00200CF1">
        <w:t xml:space="preserve">District. </w:t>
      </w:r>
      <w:r w:rsidR="00B6026C">
        <w:t>They had not responded for this and we had appointed another Dealer</w:t>
      </w:r>
      <w:r w:rsidR="0082232A">
        <w:t xml:space="preserve"> </w:t>
      </w:r>
      <w:r w:rsidR="00B6026C">
        <w:t xml:space="preserve">in </w:t>
      </w:r>
      <w:r w:rsidR="0082232A">
        <w:t>Dharmapuri</w:t>
      </w:r>
      <w:r w:rsidR="00B6026C">
        <w:t xml:space="preserve">. </w:t>
      </w:r>
    </w:p>
    <w:p w:rsidR="0054146B" w:rsidRDefault="0054146B" w:rsidP="00562B9A">
      <w:pPr>
        <w:pStyle w:val="NoSpacing"/>
        <w:jc w:val="both"/>
      </w:pPr>
    </w:p>
    <w:p w:rsidR="0082232A" w:rsidRDefault="00B6026C" w:rsidP="00562B9A">
      <w:pPr>
        <w:pStyle w:val="NoSpacing"/>
        <w:jc w:val="both"/>
      </w:pPr>
      <w:r>
        <w:t xml:space="preserve">Now, to recover the Company’s Demo Transplanter, </w:t>
      </w:r>
      <w:r w:rsidR="00D47EC7">
        <w:t xml:space="preserve">Suresh had sent a return mail </w:t>
      </w:r>
      <w:r w:rsidR="00163D74">
        <w:t xml:space="preserve"> on 20.04.2016, </w:t>
      </w:r>
      <w:r w:rsidR="00D47EC7">
        <w:t>asking for the re</w:t>
      </w:r>
      <w:r>
        <w:t>turn of the goods, they didn’t respond. That time Sales Head, Mr. Srinivasan, Service Head, Mr. Rajesh and R.M, Suresh Kumar visited the dealer office by April end</w:t>
      </w:r>
      <w:r w:rsidR="00DA433C">
        <w:t xml:space="preserve"> to bring settle this issue. The demo equipment was not found in the dealer’s office and Mr. </w:t>
      </w:r>
      <w:proofErr w:type="spellStart"/>
      <w:r w:rsidR="00DA433C">
        <w:t>Bharth</w:t>
      </w:r>
      <w:proofErr w:type="spellEnd"/>
      <w:r w:rsidR="00DA433C">
        <w:t xml:space="preserve"> told that it was in demo in nearby village. After discussions, Mr. Bharath, agreed to Send the demo Rice Transplanter within a week and that was not happened.</w:t>
      </w:r>
      <w:r w:rsidR="0082232A">
        <w:t xml:space="preserve"> When trying to call Mr. Bharath over phone, he didn’t responded. In the same visit to Krishnagiri, our team had finalized another dealer for Krishnagiri (Vaaji Motors). </w:t>
      </w:r>
    </w:p>
    <w:p w:rsidR="00DA433C" w:rsidRDefault="00DA433C" w:rsidP="00562B9A">
      <w:pPr>
        <w:pStyle w:val="NoSpacing"/>
        <w:jc w:val="both"/>
      </w:pPr>
      <w:r>
        <w:t xml:space="preserve"> </w:t>
      </w:r>
    </w:p>
    <w:p w:rsidR="007F0A5F" w:rsidRPr="007F0A5F" w:rsidRDefault="0082232A" w:rsidP="0082232A">
      <w:pPr>
        <w:pStyle w:val="NoSpacing"/>
        <w:jc w:val="both"/>
        <w:rPr>
          <w:b/>
          <w:u w:val="single"/>
        </w:rPr>
      </w:pPr>
      <w:r>
        <w:t xml:space="preserve">Finally we came to know thru Vaaji Motors, that the </w:t>
      </w:r>
      <w:r w:rsidRPr="003024C5">
        <w:t>demo equipment was sold</w:t>
      </w:r>
      <w:r w:rsidRPr="007F5CEE">
        <w:rPr>
          <w:b/>
        </w:rPr>
        <w:t xml:space="preserve"> </w:t>
      </w:r>
      <w:r>
        <w:t xml:space="preserve">to one Farmer and Subsidy amount was claimed from Agri. Engg. Dept. at Krishnagiri. </w:t>
      </w:r>
    </w:p>
    <w:sectPr w:rsidR="007F0A5F" w:rsidRPr="007F0A5F" w:rsidSect="00A74032">
      <w:pgSz w:w="11907" w:h="16839" w:code="9"/>
      <w:pgMar w:top="1728" w:right="1440" w:bottom="21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compat/>
  <w:rsids>
    <w:rsidRoot w:val="002739F9"/>
    <w:rsid w:val="00064464"/>
    <w:rsid w:val="001245B4"/>
    <w:rsid w:val="00163D74"/>
    <w:rsid w:val="001A658C"/>
    <w:rsid w:val="001E4311"/>
    <w:rsid w:val="00200CF1"/>
    <w:rsid w:val="002739F9"/>
    <w:rsid w:val="003024C5"/>
    <w:rsid w:val="00332BDA"/>
    <w:rsid w:val="003509CA"/>
    <w:rsid w:val="00511616"/>
    <w:rsid w:val="0054146B"/>
    <w:rsid w:val="00562B9A"/>
    <w:rsid w:val="005D07DB"/>
    <w:rsid w:val="005D2837"/>
    <w:rsid w:val="00732BD2"/>
    <w:rsid w:val="007F0A5F"/>
    <w:rsid w:val="007F5CEE"/>
    <w:rsid w:val="0082232A"/>
    <w:rsid w:val="00855EC3"/>
    <w:rsid w:val="00911A2C"/>
    <w:rsid w:val="00A74032"/>
    <w:rsid w:val="00A7587E"/>
    <w:rsid w:val="00B41008"/>
    <w:rsid w:val="00B6026C"/>
    <w:rsid w:val="00BC7073"/>
    <w:rsid w:val="00C772B4"/>
    <w:rsid w:val="00D47EC7"/>
    <w:rsid w:val="00DA433C"/>
    <w:rsid w:val="00F04C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A5F"/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F0A5F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F0A5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07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vbarath88@gmail.com" TargetMode="External"/><Relationship Id="rId4" Type="http://schemas.openxmlformats.org/officeDocument/2006/relationships/hyperlink" Target="mailto:ultimateagritech88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ndarsekar\Downloads\Case%20History%20of%20Un-returned%20Demo%20Rice%20Transplan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Case History of Un-returned Demo Rice Transplanter</Template>
  <TotalTime>1</TotalTime>
  <Pages>2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Links>
    <vt:vector size="12" baseType="variant">
      <vt:variant>
        <vt:i4>2097171</vt:i4>
      </vt:variant>
      <vt:variant>
        <vt:i4>3</vt:i4>
      </vt:variant>
      <vt:variant>
        <vt:i4>0</vt:i4>
      </vt:variant>
      <vt:variant>
        <vt:i4>5</vt:i4>
      </vt:variant>
      <vt:variant>
        <vt:lpwstr>mailto:vbarath88@gmail.com</vt:lpwstr>
      </vt:variant>
      <vt:variant>
        <vt:lpwstr/>
      </vt:variant>
      <vt:variant>
        <vt:i4>4391033</vt:i4>
      </vt:variant>
      <vt:variant>
        <vt:i4>0</vt:i4>
      </vt:variant>
      <vt:variant>
        <vt:i4>0</vt:i4>
      </vt:variant>
      <vt:variant>
        <vt:i4>5</vt:i4>
      </vt:variant>
      <vt:variant>
        <vt:lpwstr>mailto:ultimateagritech88@gmail.com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</cp:revision>
  <dcterms:created xsi:type="dcterms:W3CDTF">2016-12-14T05:55:00Z</dcterms:created>
  <dcterms:modified xsi:type="dcterms:W3CDTF">2016-12-14T11:50:00Z</dcterms:modified>
</cp:coreProperties>
</file>